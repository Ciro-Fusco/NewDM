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7728" behindDoc="0" locked="0" layoutInCell="1" allowOverlap="1" wp14:anchorId="64DA8336" wp14:editId="62C31A66">
                    <wp:simplePos x="0" y="0"/>
                    <wp:positionH relativeFrom="margin">
                      <wp:posOffset>280670</wp:posOffset>
                    </wp:positionH>
                    <wp:positionV relativeFrom="margin">
                      <wp:posOffset>2374900</wp:posOffset>
                    </wp:positionV>
                    <wp:extent cx="574675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746750" cy="2946400"/>
                            </a:xfrm>
                            <a:prstGeom prst="rect">
                              <a:avLst/>
                            </a:prstGeom>
                            <a:noFill/>
                            <a:ln w="6350">
                              <a:noFill/>
                            </a:ln>
                            <a:effectLst/>
                          </wps:spPr>
                          <wps:txbx>
                            <w:txbxContent>
                              <w:p w14:paraId="50B06914" w14:textId="37929FA0" w:rsidR="006453DE" w:rsidRPr="0060548C" w:rsidRDefault="00387657"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6453DE" w:rsidRPr="0060548C">
                                      <w:rPr>
                                        <w:color w:val="1F4E79"/>
                                        <w:lang w:val="en-GB"/>
                                      </w:rPr>
                                      <w:t>RAD Requirement Analysis Document NewDM</w:t>
                                    </w:r>
                                  </w:sdtContent>
                                </w:sdt>
                              </w:p>
                              <w:p w14:paraId="1ABC13FC" w14:textId="77777777" w:rsidR="006453DE" w:rsidRPr="000A331D" w:rsidRDefault="00387657"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53DE" w:rsidRPr="003005F4">
                                      <w:rPr>
                                        <w:b/>
                                        <w:bCs/>
                                        <w:color w:val="1F4E79"/>
                                        <w:sz w:val="44"/>
                                        <w:szCs w:val="44"/>
                                      </w:rPr>
                                      <w:t>NewDM</w:t>
                                    </w:r>
                                    <w:proofErr w:type="spellEnd"/>
                                  </w:sdtContent>
                                </w:sdt>
                              </w:p>
                              <w:p w14:paraId="3C577DB8" w14:textId="77777777" w:rsidR="006453DE" w:rsidRDefault="006453DE" w:rsidP="003005F4">
                                <w:pPr>
                                  <w:jc w:val="right"/>
                                </w:pPr>
                              </w:p>
                              <w:p w14:paraId="037EC727" w14:textId="77777777" w:rsidR="006453DE" w:rsidRPr="000A331D" w:rsidRDefault="006453DE" w:rsidP="0024194F">
                                <w:pPr>
                                  <w:pStyle w:val="Sottotitolo"/>
                                  <w:jc w:val="right"/>
                                  <w:rPr>
                                    <w:color w:val="1F4E79"/>
                                  </w:rPr>
                                </w:pPr>
                                <w:r>
                                  <w:rPr>
                                    <w:b/>
                                    <w:bCs/>
                                    <w:color w:val="1F4E79"/>
                                  </w:rPr>
                                  <w:t xml:space="preserve"> </w:t>
                                </w:r>
                              </w:p>
                              <w:p w14:paraId="31AAC556" w14:textId="77777777" w:rsidR="006453DE" w:rsidRDefault="006453DE"/>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453DE" w:rsidRPr="00845537" w14:paraId="097D9DE9" w14:textId="77777777" w:rsidTr="0060548C">
                                  <w:trPr>
                                    <w:trHeight w:val="174"/>
                                  </w:trPr>
                                  <w:tc>
                                    <w:tcPr>
                                      <w:tcW w:w="1697" w:type="dxa"/>
                                    </w:tcPr>
                                    <w:p w14:paraId="7F87B90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453DE" w:rsidRPr="00845537" w:rsidRDefault="006453DE" w:rsidP="0060548C">
                                      <w:pPr>
                                        <w:spacing w:after="160" w:line="259" w:lineRule="auto"/>
                                        <w:jc w:val="right"/>
                                        <w:rPr>
                                          <w:rFonts w:ascii="Century Gothic" w:eastAsia="Calibri" w:hAnsi="Century Gothic" w:cs="Arial"/>
                                          <w:color w:val="auto"/>
                                          <w:sz w:val="22"/>
                                          <w:szCs w:val="22"/>
                                          <w:lang w:eastAsia="en-US"/>
                                        </w:rPr>
                                      </w:pPr>
                                    </w:p>
                                  </w:tc>
                                </w:tr>
                                <w:tr w:rsidR="006453DE" w:rsidRPr="00845537" w14:paraId="24BB33F5" w14:textId="77777777" w:rsidTr="0060548C">
                                  <w:trPr>
                                    <w:trHeight w:val="174"/>
                                  </w:trPr>
                                  <w:tc>
                                    <w:tcPr>
                                      <w:tcW w:w="1697" w:type="dxa"/>
                                    </w:tcPr>
                                    <w:p w14:paraId="331FB86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453DE" w:rsidRPr="00845537" w14:paraId="3ABCD018" w14:textId="77777777" w:rsidTr="0060548C">
                                  <w:trPr>
                                    <w:trHeight w:val="174"/>
                                  </w:trPr>
                                  <w:tc>
                                    <w:tcPr>
                                      <w:tcW w:w="1697" w:type="dxa"/>
                                    </w:tcPr>
                                    <w:p w14:paraId="3CC5160C"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453DE" w:rsidRPr="00845537" w14:paraId="0ED5CC1D" w14:textId="77777777" w:rsidTr="0060548C">
                                  <w:trPr>
                                    <w:trHeight w:val="421"/>
                                  </w:trPr>
                                  <w:tc>
                                    <w:tcPr>
                                      <w:tcW w:w="1697" w:type="dxa"/>
                                    </w:tcPr>
                                    <w:p w14:paraId="7887EE0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453DE" w:rsidRPr="00845537" w14:paraId="1F0613E8" w14:textId="77777777" w:rsidTr="0060548C">
                                  <w:trPr>
                                    <w:trHeight w:val="421"/>
                                  </w:trPr>
                                  <w:tc>
                                    <w:tcPr>
                                      <w:tcW w:w="1697" w:type="dxa"/>
                                    </w:tcPr>
                                    <w:p w14:paraId="3B0428D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453DE" w:rsidRPr="00845537" w:rsidRDefault="006453D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453DE" w:rsidRPr="00845537" w14:paraId="660BF67E" w14:textId="77777777" w:rsidTr="0060548C">
                                  <w:trPr>
                                    <w:trHeight w:val="421"/>
                                  </w:trPr>
                                  <w:tc>
                                    <w:tcPr>
                                      <w:tcW w:w="1697" w:type="dxa"/>
                                    </w:tcPr>
                                    <w:p w14:paraId="473661FB"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453DE" w:rsidRPr="00845537" w:rsidRDefault="006453DE"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6453DE" w:rsidRPr="0060548C" w:rsidRDefault="006453D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Pr="0060548C">
                                      <w:rPr>
                                        <w:color w:val="1F4E79"/>
                                        <w:lang w:val="en-GB"/>
                                      </w:rPr>
                                      <w:t>RAD Requirement Analysis Document NewDM</w:t>
                                    </w:r>
                                  </w:sdtContent>
                                </w:sdt>
                              </w:p>
                              <w:p w14:paraId="15B8697A" w14:textId="24CEC7ED" w:rsidR="006453DE" w:rsidRPr="000A331D" w:rsidRDefault="0038765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53DE" w:rsidRPr="003005F4">
                                      <w:rPr>
                                        <w:b/>
                                        <w:bCs/>
                                        <w:color w:val="1F4E79"/>
                                        <w:sz w:val="44"/>
                                        <w:szCs w:val="44"/>
                                      </w:rPr>
                                      <w:t>NewDM</w:t>
                                    </w:r>
                                    <w:proofErr w:type="spellEnd"/>
                                  </w:sdtContent>
                                </w:sdt>
                              </w:p>
                              <w:p w14:paraId="5EB31C60" w14:textId="07440CCF" w:rsidR="006453DE" w:rsidRDefault="006453DE" w:rsidP="003005F4">
                                <w:pPr>
                                  <w:jc w:val="right"/>
                                </w:pPr>
                              </w:p>
                              <w:p w14:paraId="4B6280BC" w14:textId="4CC8F372" w:rsidR="006453DE" w:rsidRPr="000A331D" w:rsidRDefault="006453D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22.1pt;margin-top:187pt;width:452.5pt;height:23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" filled="f" stroked="f" strokeweight=".5pt">
                    <v:textbox inset="0,0,0,0">
                      <w:txbxContent>
                        <w:p w14:paraId="50B06914" w14:textId="37929FA0" w:rsidR="006453DE" w:rsidRPr="0060548C" w:rsidRDefault="00387657"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6453DE" w:rsidRPr="0060548C">
                                <w:rPr>
                                  <w:color w:val="1F4E79"/>
                                  <w:lang w:val="en-GB"/>
                                </w:rPr>
                                <w:t>RAD Requirement Analysis Document NewDM</w:t>
                              </w:r>
                            </w:sdtContent>
                          </w:sdt>
                        </w:p>
                        <w:p w14:paraId="1ABC13FC" w14:textId="77777777" w:rsidR="006453DE" w:rsidRPr="000A331D" w:rsidRDefault="00387657"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53DE" w:rsidRPr="003005F4">
                                <w:rPr>
                                  <w:b/>
                                  <w:bCs/>
                                  <w:color w:val="1F4E79"/>
                                  <w:sz w:val="44"/>
                                  <w:szCs w:val="44"/>
                                </w:rPr>
                                <w:t>NewDM</w:t>
                              </w:r>
                              <w:proofErr w:type="spellEnd"/>
                            </w:sdtContent>
                          </w:sdt>
                        </w:p>
                        <w:p w14:paraId="3C577DB8" w14:textId="77777777" w:rsidR="006453DE" w:rsidRDefault="006453DE" w:rsidP="003005F4">
                          <w:pPr>
                            <w:jc w:val="right"/>
                          </w:pPr>
                        </w:p>
                        <w:p w14:paraId="037EC727" w14:textId="77777777" w:rsidR="006453DE" w:rsidRPr="000A331D" w:rsidRDefault="006453DE" w:rsidP="0024194F">
                          <w:pPr>
                            <w:pStyle w:val="Sottotitolo"/>
                            <w:jc w:val="right"/>
                            <w:rPr>
                              <w:color w:val="1F4E79"/>
                            </w:rPr>
                          </w:pPr>
                          <w:r>
                            <w:rPr>
                              <w:b/>
                              <w:bCs/>
                              <w:color w:val="1F4E79"/>
                            </w:rPr>
                            <w:t xml:space="preserve"> </w:t>
                          </w:r>
                        </w:p>
                        <w:p w14:paraId="31AAC556" w14:textId="77777777" w:rsidR="006453DE" w:rsidRDefault="006453DE"/>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453DE" w:rsidRPr="00845537" w14:paraId="097D9DE9" w14:textId="77777777" w:rsidTr="0060548C">
                            <w:trPr>
                              <w:trHeight w:val="174"/>
                            </w:trPr>
                            <w:tc>
                              <w:tcPr>
                                <w:tcW w:w="1697" w:type="dxa"/>
                              </w:tcPr>
                              <w:p w14:paraId="7F87B90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453DE" w:rsidRPr="00845537" w:rsidRDefault="006453DE" w:rsidP="0060548C">
                                <w:pPr>
                                  <w:spacing w:after="160" w:line="259" w:lineRule="auto"/>
                                  <w:jc w:val="right"/>
                                  <w:rPr>
                                    <w:rFonts w:ascii="Century Gothic" w:eastAsia="Calibri" w:hAnsi="Century Gothic" w:cs="Arial"/>
                                    <w:color w:val="auto"/>
                                    <w:sz w:val="22"/>
                                    <w:szCs w:val="22"/>
                                    <w:lang w:eastAsia="en-US"/>
                                  </w:rPr>
                                </w:pPr>
                              </w:p>
                            </w:tc>
                          </w:tr>
                          <w:tr w:rsidR="006453DE" w:rsidRPr="00845537" w14:paraId="24BB33F5" w14:textId="77777777" w:rsidTr="0060548C">
                            <w:trPr>
                              <w:trHeight w:val="174"/>
                            </w:trPr>
                            <w:tc>
                              <w:tcPr>
                                <w:tcW w:w="1697" w:type="dxa"/>
                              </w:tcPr>
                              <w:p w14:paraId="331FB86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453DE" w:rsidRPr="00845537" w14:paraId="3ABCD018" w14:textId="77777777" w:rsidTr="0060548C">
                            <w:trPr>
                              <w:trHeight w:val="174"/>
                            </w:trPr>
                            <w:tc>
                              <w:tcPr>
                                <w:tcW w:w="1697" w:type="dxa"/>
                              </w:tcPr>
                              <w:p w14:paraId="3CC5160C"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453DE" w:rsidRPr="00845537" w14:paraId="0ED5CC1D" w14:textId="77777777" w:rsidTr="0060548C">
                            <w:trPr>
                              <w:trHeight w:val="421"/>
                            </w:trPr>
                            <w:tc>
                              <w:tcPr>
                                <w:tcW w:w="1697" w:type="dxa"/>
                              </w:tcPr>
                              <w:p w14:paraId="7887EE0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453DE" w:rsidRPr="00845537" w14:paraId="1F0613E8" w14:textId="77777777" w:rsidTr="0060548C">
                            <w:trPr>
                              <w:trHeight w:val="421"/>
                            </w:trPr>
                            <w:tc>
                              <w:tcPr>
                                <w:tcW w:w="1697" w:type="dxa"/>
                              </w:tcPr>
                              <w:p w14:paraId="3B0428D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453DE" w:rsidRPr="00845537" w:rsidRDefault="006453D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453DE" w:rsidRPr="00845537" w14:paraId="660BF67E" w14:textId="77777777" w:rsidTr="0060548C">
                            <w:trPr>
                              <w:trHeight w:val="421"/>
                            </w:trPr>
                            <w:tc>
                              <w:tcPr>
                                <w:tcW w:w="1697" w:type="dxa"/>
                              </w:tcPr>
                              <w:p w14:paraId="473661FB"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453DE" w:rsidRPr="00845537" w:rsidRDefault="006453DE"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6453DE" w:rsidRPr="0060548C" w:rsidRDefault="006453D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Pr="0060548C">
                                <w:rPr>
                                  <w:color w:val="1F4E79"/>
                                  <w:lang w:val="en-GB"/>
                                </w:rPr>
                                <w:t>RAD Requirement Analysis Document NewDM</w:t>
                              </w:r>
                            </w:sdtContent>
                          </w:sdt>
                        </w:p>
                        <w:p w14:paraId="15B8697A" w14:textId="24CEC7ED" w:rsidR="006453DE" w:rsidRPr="000A331D" w:rsidRDefault="0038765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53DE" w:rsidRPr="003005F4">
                                <w:rPr>
                                  <w:b/>
                                  <w:bCs/>
                                  <w:color w:val="1F4E79"/>
                                  <w:sz w:val="44"/>
                                  <w:szCs w:val="44"/>
                                </w:rPr>
                                <w:t>NewDM</w:t>
                              </w:r>
                              <w:proofErr w:type="spellEnd"/>
                            </w:sdtContent>
                          </w:sdt>
                        </w:p>
                        <w:p w14:paraId="5EB31C60" w14:textId="07440CCF" w:rsidR="006453DE" w:rsidRDefault="006453DE" w:rsidP="003005F4">
                          <w:pPr>
                            <w:jc w:val="right"/>
                          </w:pPr>
                        </w:p>
                        <w:p w14:paraId="4B6280BC" w14:textId="4CC8F372" w:rsidR="006453DE" w:rsidRPr="000A331D" w:rsidRDefault="006453D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2265"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2372"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67FF9E" w14:textId="03FFFC85" w:rsidR="00880D67" w:rsidRDefault="00880D67" w:rsidP="003005F4">
                <w:pPr>
                  <w:pStyle w:val="Logo"/>
                  <w:spacing w:before="0" w:after="0"/>
                  <w:rPr>
                    <w:sz w:val="24"/>
                  </w:rPr>
                </w:pPr>
                <w:r>
                  <w:rPr>
                    <w:sz w:val="24"/>
                  </w:rPr>
                  <w:t>22/11/2020</w:t>
                </w:r>
              </w:p>
            </w:tc>
            <w:tc>
              <w:tcPr>
                <w:tcW w:w="2265"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2372" w:type="dxa"/>
              </w:tcPr>
              <w:p w14:paraId="36DFF66D" w14:textId="3929E685"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 sequence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FDA12C" w14:textId="5FFC5343" w:rsidR="00880D67" w:rsidRDefault="00880D67" w:rsidP="003005F4">
                <w:pPr>
                  <w:pStyle w:val="Logo"/>
                  <w:spacing w:before="0" w:after="0"/>
                  <w:rPr>
                    <w:sz w:val="24"/>
                  </w:rPr>
                </w:pPr>
                <w:r>
                  <w:rPr>
                    <w:sz w:val="24"/>
                  </w:rPr>
                  <w:t>23/11/2020</w:t>
                </w:r>
              </w:p>
            </w:tc>
            <w:tc>
              <w:tcPr>
                <w:tcW w:w="2265"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2372"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2265"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2372"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87657"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387657">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387657">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387657">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387657">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387657">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387657">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387657">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387657">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387657">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387657">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387657">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387657">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387657">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7D6A83">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0" w:name="_Toc433975253"/>
      <w:r w:rsidRPr="00880D67">
        <w:lastRenderedPageBreak/>
        <w:t xml:space="preserve">1. </w:t>
      </w:r>
      <w:r w:rsidRPr="006453DE">
        <w:t>Int</w:t>
      </w:r>
      <w:r w:rsidR="004A29E6" w:rsidRPr="006453DE">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880D67" w:rsidRDefault="004E1527" w:rsidP="00AA1625">
      <w:pPr>
        <w:pStyle w:val="Nessunaspaziatura"/>
        <w:rPr>
          <w:color w:val="000000" w:themeColor="text1"/>
          <w:sz w:val="24"/>
          <w:szCs w:val="24"/>
          <w:lang w:val="it-IT"/>
        </w:rPr>
      </w:pPr>
      <w:bookmarkStart w:id="2" w:name="_Toc433975255"/>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880D67" w:rsidRDefault="004E1527" w:rsidP="00AA1625">
      <w:pPr>
        <w:pStyle w:val="Nessunaspaziatura"/>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880D67" w:rsidRDefault="004E1527" w:rsidP="00111305">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L’elenco successivo mostra gli obiettivi primari del progetto:</w:t>
      </w:r>
    </w:p>
    <w:p w14:paraId="6A24772B" w14:textId="3801CD52"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la gestione e l’informatizzazione dei punti vendita della catena di supermercati</w:t>
      </w:r>
    </w:p>
    <w:p w14:paraId="5FD24892" w14:textId="6C44C04D"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Velocizzare il processo di pagamento attraverso una migliore gestione della cassa</w:t>
      </w:r>
    </w:p>
    <w:p w14:paraId="56AF899A" w14:textId="63E91594"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 xml:space="preserve">Ottimizzare i tempi relativi </w:t>
      </w:r>
      <w:r w:rsidR="00366BD7" w:rsidRPr="00880D67">
        <w:rPr>
          <w:color w:val="000000" w:themeColor="text1"/>
          <w:sz w:val="24"/>
          <w:szCs w:val="24"/>
          <w:shd w:val="clear" w:color="auto" w:fill="FAF9F8"/>
          <w:lang w:val="it-IT"/>
        </w:rPr>
        <w:t>all’aggiornamento</w:t>
      </w:r>
      <w:r w:rsidRPr="00880D67">
        <w:rPr>
          <w:color w:val="000000" w:themeColor="text1"/>
          <w:sz w:val="24"/>
          <w:szCs w:val="24"/>
          <w:shd w:val="clear" w:color="auto" w:fill="FAF9F8"/>
          <w:lang w:val="it-IT"/>
        </w:rPr>
        <w:t xml:space="preserve"> dell’inventario del magazzino</w:t>
      </w:r>
    </w:p>
    <w:p w14:paraId="2B327CA2" w14:textId="36C89CA6"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che aiuti nella scelta delle quantità di prodotti da acquistare</w:t>
      </w:r>
    </w:p>
    <w:p w14:paraId="2C460E7C" w14:textId="100F3949"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Rendere più facilmente accessibili i dati dei da parte dei dipendenti</w:t>
      </w:r>
    </w:p>
    <w:p w14:paraId="5EE9D5BF" w14:textId="56F549EF" w:rsidR="005B708C"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Automatizzare le procedure successive alle richieste di assistenza da parte dei clienti</w:t>
      </w:r>
    </w:p>
    <w:p w14:paraId="0D53297E" w14:textId="14B0D50B" w:rsidR="00111305" w:rsidRPr="00880D67" w:rsidRDefault="004E1527" w:rsidP="005B708C">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Criteri di successo:</w:t>
      </w:r>
    </w:p>
    <w:p w14:paraId="1AD5BD0D" w14:textId="39C89E96" w:rsidR="00111305" w:rsidRPr="00880D67" w:rsidRDefault="004E1527" w:rsidP="005B708C">
      <w:pPr>
        <w:pStyle w:val="Nessunaspaziatura"/>
        <w:numPr>
          <w:ilvl w:val="0"/>
          <w:numId w:val="9"/>
        </w:numPr>
        <w:rPr>
          <w:color w:val="000000" w:themeColor="text1"/>
          <w:sz w:val="24"/>
          <w:szCs w:val="24"/>
          <w:shd w:val="clear" w:color="auto" w:fill="FAF9F8"/>
          <w:lang w:val="it-IT"/>
        </w:rPr>
      </w:pPr>
      <w:proofErr w:type="spellStart"/>
      <w:r w:rsidRPr="00880D67">
        <w:rPr>
          <w:color w:val="000000" w:themeColor="text1"/>
          <w:sz w:val="24"/>
          <w:szCs w:val="24"/>
          <w:shd w:val="clear" w:color="auto" w:fill="FAF9F8"/>
          <w:lang w:val="it-IT"/>
        </w:rPr>
        <w:t>Branch</w:t>
      </w:r>
      <w:proofErr w:type="spellEnd"/>
      <w:r w:rsidRPr="00880D67">
        <w:rPr>
          <w:color w:val="000000" w:themeColor="text1"/>
          <w:sz w:val="24"/>
          <w:szCs w:val="24"/>
          <w:shd w:val="clear" w:color="auto" w:fill="FAF9F8"/>
          <w:lang w:val="it-IT"/>
        </w:rPr>
        <w:t xml:space="preserve"> coverage</w:t>
      </w:r>
      <w:r w:rsidR="00B548B3" w:rsidRPr="00880D67">
        <w:rPr>
          <w:color w:val="000000" w:themeColor="text1"/>
          <w:sz w:val="24"/>
          <w:szCs w:val="24"/>
          <w:shd w:val="clear" w:color="auto" w:fill="FAF9F8"/>
          <w:lang w:val="it-IT"/>
        </w:rPr>
        <w:t xml:space="preserve"> </w:t>
      </w:r>
      <w:r w:rsidRPr="00880D67">
        <w:rPr>
          <w:color w:val="000000" w:themeColor="text1"/>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880D67">
        <w:rPr>
          <w:color w:val="000000" w:themeColor="text1"/>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Nel seguente documento, viene utilizzato sia il termine “la mail” che “l’email” per indicare la parola e-mail </w:t>
      </w:r>
    </w:p>
    <w:p w14:paraId="71B60AB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NFR: Requisito Non Funzionale </w:t>
      </w:r>
    </w:p>
    <w:p w14:paraId="72C21E7A"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 Vincoli o pseudo-requisiti </w:t>
      </w:r>
    </w:p>
    <w:p w14:paraId="1C18207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bookmarkStart w:id="5" w:name="_Toc433975258"/>
    </w:p>
    <w:p w14:paraId="0A1AC460" w14:textId="11195071" w:rsidR="0026167D" w:rsidRPr="0067614F" w:rsidRDefault="0026167D" w:rsidP="0026167D">
      <w:pPr>
        <w:pStyle w:val="Titolo2"/>
        <w:rPr>
          <w:lang w:val="en-GB"/>
        </w:rPr>
      </w:pPr>
      <w:r w:rsidRPr="0067614F">
        <w:rPr>
          <w:lang w:val="en-GB"/>
        </w:rPr>
        <w:t xml:space="preserve">1.5 </w:t>
      </w:r>
      <w:r w:rsidR="004A29E6" w:rsidRPr="0067614F">
        <w:rPr>
          <w:lang w:val="en-GB"/>
        </w:rPr>
        <w:t>Riferimenti</w:t>
      </w:r>
      <w:bookmarkEnd w:id="5"/>
    </w:p>
    <w:p w14:paraId="1553ED05" w14:textId="77777777" w:rsidR="00AA1625" w:rsidRPr="00C63BBA" w:rsidRDefault="006B4A8D" w:rsidP="00AA1625">
      <w:pPr>
        <w:pStyle w:val="Default"/>
        <w:rPr>
          <w:color w:val="000000" w:themeColor="text1"/>
          <w:lang w:val="en-GB"/>
        </w:rPr>
      </w:pPr>
      <w:r w:rsidRPr="0067614F">
        <w:rPr>
          <w:lang w:val="en-GB"/>
        </w:rPr>
        <w:tab/>
      </w:r>
      <w:bookmarkStart w:id="6" w:name="_Toc433975259"/>
      <w:r w:rsidR="00AA1625" w:rsidRPr="00C63BBA">
        <w:rPr>
          <w:color w:val="000000" w:themeColor="text1"/>
          <w:lang w:val="en-GB"/>
        </w:rPr>
        <w:t xml:space="preserve">Libro: </w:t>
      </w:r>
    </w:p>
    <w:p w14:paraId="4FB8A05F" w14:textId="77777777" w:rsidR="00AA1625" w:rsidRPr="00C63BBA" w:rsidRDefault="00AA1625" w:rsidP="00AA1625">
      <w:pPr>
        <w:pStyle w:val="Default"/>
        <w:ind w:left="720"/>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C63BBA">
        <w:rPr>
          <w:color w:val="000000" w:themeColor="text1"/>
        </w:rPr>
        <w:t>Autori</w:t>
      </w:r>
      <w:r w:rsidRPr="005B708C">
        <w:t xml:space="preserve">: </w:t>
      </w:r>
    </w:p>
    <w:p w14:paraId="575C759E" w14:textId="41F9ED75" w:rsidR="0026167D" w:rsidRPr="00C63BBA" w:rsidRDefault="00AA1625" w:rsidP="00AA1625">
      <w:pPr>
        <w:ind w:firstLine="720"/>
        <w:rPr>
          <w:color w:val="000000" w:themeColor="text1"/>
          <w:sz w:val="24"/>
          <w:szCs w:val="24"/>
        </w:rPr>
      </w:pPr>
      <w:r w:rsidRPr="00C63BBA">
        <w:rPr>
          <w:color w:val="000000" w:themeColor="text1"/>
          <w:sz w:val="24"/>
          <w:szCs w:val="24"/>
        </w:rPr>
        <w:lastRenderedPageBreak/>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r w:rsidRPr="00C63BBA">
        <w:rPr>
          <w:color w:val="000000" w:themeColor="text1"/>
          <w:sz w:val="24"/>
          <w:szCs w:val="24"/>
        </w:rPr>
        <w:t xml:space="preserve"> </w:t>
      </w:r>
      <w:r w:rsidR="0026167D" w:rsidRPr="00C63BBA">
        <w:rPr>
          <w:color w:val="000000" w:themeColor="text1"/>
          <w:sz w:val="24"/>
          <w:szCs w:val="24"/>
        </w:rPr>
        <w:t xml:space="preserve">1.6 </w:t>
      </w:r>
      <w:r w:rsidR="004A29E6" w:rsidRPr="00C63BBA">
        <w:rPr>
          <w:color w:val="000000" w:themeColor="text1"/>
          <w:sz w:val="24"/>
          <w:szCs w:val="24"/>
        </w:rPr>
        <w:t>Panoramica</w:t>
      </w:r>
      <w:bookmarkEnd w:id="6"/>
      <w:r w:rsidR="004A29E6" w:rsidRPr="00C63BBA">
        <w:rPr>
          <w:color w:val="000000" w:themeColor="text1"/>
          <w:sz w:val="24"/>
          <w:szCs w:val="24"/>
        </w:rPr>
        <w:t xml:space="preserve"> </w:t>
      </w:r>
    </w:p>
    <w:p w14:paraId="63C18EE2" w14:textId="77777777" w:rsidR="0026167D" w:rsidRPr="00E06621" w:rsidRDefault="0026167D" w:rsidP="003E7B9B">
      <w:pPr>
        <w:pStyle w:val="Titolo1"/>
        <w:pBdr>
          <w:bottom w:val="single" w:sz="2" w:space="0" w:color="DEEAF6"/>
        </w:pBdr>
      </w:pPr>
      <w:bookmarkStart w:id="7" w:name="_Toc433975260"/>
      <w:r w:rsidRPr="00E06621">
        <w:t xml:space="preserve">2. </w:t>
      </w:r>
      <w:r w:rsidR="004A29E6" w:rsidRPr="00E06621">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r w:rsidRPr="00E06621">
        <w:t xml:space="preserve">3. </w:t>
      </w:r>
      <w:r w:rsidR="004A29E6" w:rsidRPr="00E06621">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p>
    <w:p w14:paraId="18181300" w14:textId="6E9D9AA0" w:rsidR="00AA1625" w:rsidRPr="00C63BBA" w:rsidRDefault="00AA1625" w:rsidP="00AA1625">
      <w:pPr>
        <w:pStyle w:val="Nessunaspaziatura"/>
        <w:ind w:left="720"/>
        <w:rPr>
          <w:color w:val="000000" w:themeColor="text1"/>
          <w:sz w:val="24"/>
          <w:szCs w:val="24"/>
          <w:lang w:val="it-IT"/>
        </w:rPr>
      </w:pPr>
    </w:p>
    <w:p w14:paraId="2F41CBBC" w14:textId="3A57AFFC" w:rsidR="00AA1625"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Gli utenti saranno principalmente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 xml:space="preserve">Cassiere </w:t>
      </w:r>
    </w:p>
    <w:p w14:paraId="4BB4235A" w14:textId="06A02C58" w:rsidR="004E36AF" w:rsidRPr="00C63BBA" w:rsidRDefault="004E36AF" w:rsidP="004E36AF">
      <w:pPr>
        <w:pStyle w:val="Nessunaspaziatura"/>
        <w:numPr>
          <w:ilvl w:val="0"/>
          <w:numId w:val="6"/>
        </w:numPr>
        <w:rPr>
          <w:color w:val="000000" w:themeColor="text1"/>
          <w:lang w:val="it-IT"/>
        </w:rPr>
      </w:pPr>
      <w:r w:rsidRPr="00C63BBA">
        <w:rPr>
          <w:color w:val="000000" w:themeColor="text1"/>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C63BBA">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Pr="00131218">
        <w:rPr>
          <w:rStyle w:val="spellingerror"/>
          <w:rFonts w:asciiTheme="minorHAnsi" w:hAnsiTheme="minorHAnsi" w:cs="Calibri"/>
        </w:rPr>
        <w:t>friendly</w:t>
      </w:r>
      <w:proofErr w:type="spellEnd"/>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C63BBA">
      <w:pPr>
        <w:pStyle w:val="paragraph"/>
        <w:numPr>
          <w:ilvl w:val="0"/>
          <w:numId w:val="16"/>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12DD139D" w:rsidR="004E36AF" w:rsidRPr="00C63BBA" w:rsidRDefault="004E36AF" w:rsidP="004E36AF">
      <w:pPr>
        <w:pStyle w:val="Nessunaspaziatura"/>
        <w:rPr>
          <w:color w:val="000000" w:themeColor="text1"/>
          <w:sz w:val="24"/>
          <w:szCs w:val="24"/>
          <w:lang w:val="it-IT"/>
        </w:rPr>
      </w:pPr>
      <w:r w:rsidRPr="00C63BBA">
        <w:rPr>
          <w:rStyle w:val="normaltextrun"/>
          <w:rFonts w:cs="Calibri"/>
          <w:color w:val="000000" w:themeColor="text1"/>
          <w:sz w:val="24"/>
          <w:szCs w:val="24"/>
          <w:shd w:val="clear" w:color="auto" w:fill="FFFFFF"/>
          <w:lang w:val="it-IT"/>
        </w:rPr>
        <w:t xml:space="preserve">La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Pr="00C63BBA">
        <w:rPr>
          <w:rStyle w:val="normaltextrun"/>
          <w:rFonts w:cs="Calibri"/>
          <w:color w:val="000000" w:themeColor="text1"/>
          <w:sz w:val="24"/>
          <w:szCs w:val="24"/>
          <w:shd w:val="clear" w:color="auto" w:fill="FFFFFF"/>
          <w:lang w:val="it-IT"/>
        </w:rPr>
        <w:t xml:space="preserve"> in al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1.5L :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lastRenderedPageBreak/>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lastRenderedPageBreak/>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lastRenderedPageBreak/>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lastRenderedPageBreak/>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lastRenderedPageBreak/>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7166B4D5">
            <wp:extent cx="4566822" cy="2419692"/>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4566822" cy="2419692"/>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lastRenderedPageBreak/>
        <w:t>AD_Corrente</w:t>
      </w:r>
      <w:proofErr w:type="spellEnd"/>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5CC891AF" w:rsidR="00111870" w:rsidRDefault="001A5188" w:rsidP="00111870">
      <w:pPr>
        <w:rPr>
          <w:b/>
          <w:bCs/>
          <w:i/>
          <w:iCs/>
        </w:rPr>
      </w:pPr>
      <w:proofErr w:type="spellStart"/>
      <w:r w:rsidRPr="001A5188">
        <w:rPr>
          <w:b/>
          <w:bCs/>
          <w:i/>
          <w:iCs/>
        </w:rPr>
        <w:lastRenderedPageBreak/>
        <w:t>Dettagli_Problema</w:t>
      </w:r>
      <w:proofErr w:type="spellEnd"/>
      <w:r w:rsidRPr="001A5188">
        <w:rPr>
          <w:b/>
          <w:bCs/>
          <w:i/>
          <w:iCs/>
        </w:rPr>
        <w:t>(Assistenza)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proofErr w:type="spellStart"/>
      <w:r w:rsidRPr="00111870">
        <w:rPr>
          <w:sz w:val="20"/>
          <w:szCs w:val="20"/>
        </w:rPr>
        <w:t>Informazione_Cliente</w:t>
      </w:r>
      <w:proofErr w:type="spellEnd"/>
      <w:r w:rsidRPr="00111870">
        <w:rPr>
          <w:sz w:val="20"/>
          <w:szCs w:val="20"/>
        </w:rPr>
        <w:t>(assistenza)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proofErr w:type="spellStart"/>
      <w:r w:rsidRPr="00111870">
        <w:rPr>
          <w:b/>
          <w:bCs/>
          <w:i/>
          <w:iCs/>
        </w:rPr>
        <w:t>Informazione_Prodotto</w:t>
      </w:r>
      <w:proofErr w:type="spellEnd"/>
      <w:r w:rsidRPr="00111870">
        <w:rPr>
          <w:b/>
          <w:bCs/>
          <w:i/>
          <w:iCs/>
        </w:rPr>
        <w:t>(assistenza)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9BEDD68" w14:textId="77777777" w:rsidR="002D3745" w:rsidRDefault="00111870" w:rsidP="00111870">
      <w:pPr>
        <w:rPr>
          <w:b/>
          <w:bCs/>
          <w:i/>
          <w:iCs/>
        </w:rPr>
      </w:pPr>
      <w:r w:rsidRPr="00111870">
        <w:rPr>
          <w:b/>
          <w:bCs/>
          <w:i/>
          <w:iCs/>
        </w:rPr>
        <w:t>Cassa</w:t>
      </w:r>
    </w:p>
    <w:p w14:paraId="5A6E4DEE" w14:textId="3E8AB141"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proofErr w:type="spellStart"/>
      <w:r>
        <w:rPr>
          <w:b/>
          <w:bCs/>
          <w:i/>
          <w:iCs/>
        </w:rPr>
        <w:t>Inserisci_Prodotto</w:t>
      </w:r>
      <w:proofErr w:type="spellEnd"/>
      <w:r>
        <w:rPr>
          <w:b/>
          <w:bCs/>
          <w:i/>
          <w:iCs/>
        </w:rPr>
        <w:t>(cassa)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proofErr w:type="spellStart"/>
      <w:r>
        <w:rPr>
          <w:b/>
          <w:bCs/>
          <w:i/>
          <w:iCs/>
        </w:rPr>
        <w:lastRenderedPageBreak/>
        <w:t>Riepilogo_</w:t>
      </w:r>
      <w:r w:rsidR="002D3745">
        <w:rPr>
          <w:b/>
          <w:bCs/>
          <w:i/>
          <w:iCs/>
        </w:rPr>
        <w:t>Prodotti</w:t>
      </w:r>
      <w:proofErr w:type="spellEnd"/>
      <w:r w:rsidR="002D3745">
        <w:rPr>
          <w:b/>
          <w:bCs/>
          <w:i/>
          <w:iCs/>
        </w:rPr>
        <w:t>(cassa)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proofErr w:type="spellStart"/>
      <w:r>
        <w:rPr>
          <w:b/>
          <w:i/>
        </w:rPr>
        <w:lastRenderedPageBreak/>
        <w:t>Inserisci_Prodotto_Registrato</w:t>
      </w:r>
      <w:proofErr w:type="spellEnd"/>
      <w:r>
        <w:rPr>
          <w:b/>
          <w:i/>
        </w:rPr>
        <w:t>(magazzino)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proofErr w:type="spellStart"/>
      <w:r>
        <w:rPr>
          <w:b/>
          <w:bCs/>
          <w:i/>
          <w:iCs/>
        </w:rPr>
        <w:lastRenderedPageBreak/>
        <w:t>Riepilogo_Nuovo_Prodotto</w:t>
      </w:r>
      <w:proofErr w:type="spellEnd"/>
      <w:r>
        <w:rPr>
          <w:b/>
          <w:bCs/>
          <w:i/>
          <w:iCs/>
        </w:rPr>
        <w:t>(magazzino)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proofErr w:type="spellStart"/>
      <w:r>
        <w:rPr>
          <w:b/>
          <w:bCs/>
          <w:i/>
          <w:iCs/>
        </w:rPr>
        <w:t>Modifica_Prezzo_Prodotto</w:t>
      </w:r>
      <w:proofErr w:type="spellEnd"/>
      <w:r>
        <w:rPr>
          <w:b/>
          <w:bCs/>
          <w:i/>
          <w:iCs/>
        </w:rPr>
        <w:t>(magazzino)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proofErr w:type="spellStart"/>
      <w:r>
        <w:rPr>
          <w:b/>
          <w:bCs/>
          <w:i/>
          <w:iCs/>
        </w:rPr>
        <w:lastRenderedPageBreak/>
        <w:t>Form_Pop_Up</w:t>
      </w:r>
      <w:proofErr w:type="spellEnd"/>
      <w:r>
        <w:rPr>
          <w:b/>
          <w:bCs/>
          <w:i/>
          <w:iCs/>
        </w:rPr>
        <w:t>(magazzino)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lastRenderedPageBreak/>
        <w:t>Ordina_Prodotto_Calcolo_Pop_UP</w:t>
      </w:r>
      <w:r>
        <w:rPr>
          <w:b/>
          <w:bCs/>
          <w:i/>
          <w:iCs/>
        </w:rPr>
        <w:t>_Modulo_Fia</w:t>
      </w:r>
      <w:proofErr w:type="spellEnd"/>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proofErr w:type="spellStart"/>
      <w:r w:rsidRPr="00E32BA5">
        <w:rPr>
          <w:b/>
          <w:bCs/>
          <w:i/>
          <w:iCs/>
        </w:rPr>
        <w:t>Quantità_Ordine_Prodotto</w:t>
      </w:r>
      <w:proofErr w:type="spellEnd"/>
      <w:r w:rsidRPr="00E32BA5">
        <w:rPr>
          <w:b/>
          <w:bCs/>
          <w:i/>
          <w:iCs/>
        </w:rPr>
        <w:t>(magazzino)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83B13A4" w:rsidR="00005BFE" w:rsidRPr="00EB1A90" w:rsidRDefault="00005BFE" w:rsidP="00EB1A90">
      <w:pPr>
        <w:pStyle w:val="Paragrafoelenco"/>
        <w:numPr>
          <w:ilvl w:val="3"/>
          <w:numId w:val="17"/>
        </w:numPr>
        <w:rPr>
          <w:b/>
          <w:bCs/>
          <w:i/>
          <w:iCs/>
          <w:sz w:val="24"/>
          <w:szCs w:val="24"/>
        </w:rPr>
      </w:pPr>
      <w:proofErr w:type="spellStart"/>
      <w:r w:rsidRPr="00EB1A90">
        <w:rPr>
          <w:b/>
          <w:bCs/>
          <w:i/>
          <w:iCs/>
          <w:sz w:val="24"/>
          <w:szCs w:val="24"/>
        </w:rPr>
        <w:t>Navigation</w:t>
      </w:r>
      <w:proofErr w:type="spellEnd"/>
      <w:r w:rsidRPr="00EB1A90">
        <w:rPr>
          <w:b/>
          <w:bCs/>
          <w:i/>
          <w:iCs/>
          <w:sz w:val="24"/>
          <w:szCs w:val="24"/>
        </w:rPr>
        <w:t xml:space="preserve"> </w:t>
      </w:r>
      <w:proofErr w:type="spellStart"/>
      <w:r w:rsidRPr="00EB1A90">
        <w:rPr>
          <w:b/>
          <w:bCs/>
          <w:i/>
          <w:iCs/>
          <w:sz w:val="24"/>
          <w:szCs w:val="24"/>
        </w:rPr>
        <w:t>Path</w:t>
      </w:r>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7EE1C4B3" w:rsidR="00EB1A90" w:rsidRPr="007D6A83" w:rsidRDefault="00EB1A90" w:rsidP="003E7B9B">
      <w:pPr>
        <w:pStyle w:val="Titolo1"/>
        <w:pBdr>
          <w:bottom w:val="single" w:sz="2" w:space="0" w:color="DEEAF6"/>
        </w:pBdr>
      </w:pPr>
      <w:r>
        <w:t>4.</w:t>
      </w:r>
      <w:r w:rsidR="00005BFE" w:rsidRPr="00EB1A90">
        <w:t>Glossario</w:t>
      </w:r>
      <w:r>
        <w:rPr>
          <w:sz w:val="24"/>
          <w:szCs w:val="24"/>
        </w:rPr>
        <w:tab/>
      </w:r>
    </w:p>
    <w:sectPr w:rsidR="00EB1A90" w:rsidRPr="007D6A83"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8DB9E" w14:textId="77777777" w:rsidR="00387657" w:rsidRDefault="00387657">
      <w:pPr>
        <w:spacing w:after="0" w:line="240" w:lineRule="auto"/>
      </w:pPr>
      <w:r>
        <w:separator/>
      </w:r>
    </w:p>
  </w:endnote>
  <w:endnote w:type="continuationSeparator" w:id="0">
    <w:p w14:paraId="23DDB7D4" w14:textId="77777777" w:rsidR="00387657" w:rsidRDefault="0038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6453DE" w:rsidRPr="0067614F" w:rsidRDefault="006453D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6453DE" w:rsidRPr="0067614F" w:rsidRDefault="006453DE" w:rsidP="00483E09">
    <w:pPr>
      <w:pStyle w:val="Pidipagina"/>
      <w:rPr>
        <w:color w:val="0070C0"/>
        <w:lang w:val="en-GB"/>
      </w:rPr>
    </w:pPr>
    <w:r w:rsidRPr="0067614F">
      <w:rPr>
        <w:color w:val="0070C0"/>
        <w:lang w:val="en-GB"/>
      </w:rPr>
      <w:t>rad - Requirements analysis document</w:t>
    </w:r>
  </w:p>
  <w:p w14:paraId="58012EBE" w14:textId="77777777" w:rsidR="006453DE" w:rsidRPr="0067614F" w:rsidRDefault="006453D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6453DE" w:rsidRPr="0067614F" w:rsidRDefault="006453D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6453DE" w:rsidRPr="0067614F" w:rsidRDefault="006453D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6EA28" w14:textId="77777777" w:rsidR="00387657" w:rsidRDefault="00387657">
      <w:pPr>
        <w:spacing w:after="0" w:line="240" w:lineRule="auto"/>
      </w:pPr>
      <w:r>
        <w:separator/>
      </w:r>
    </w:p>
  </w:footnote>
  <w:footnote w:type="continuationSeparator" w:id="0">
    <w:p w14:paraId="182C51C6" w14:textId="77777777" w:rsidR="00387657" w:rsidRDefault="00387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6453DE" w:rsidRPr="00251814" w:rsidRDefault="006453D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453DE" w:rsidRPr="00251814" w:rsidRDefault="006453D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453DE" w:rsidRPr="00251814" w:rsidRDefault="006453D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453DE" w:rsidRDefault="006453D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6453DE" w:rsidRDefault="006453D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6453DE" w:rsidRPr="00251814" w:rsidRDefault="006453D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453DE" w:rsidRPr="00251814" w:rsidRDefault="006453D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453DE" w:rsidRPr="00251814" w:rsidRDefault="006453D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453DE" w:rsidRDefault="006453D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6453DE" w:rsidRPr="00251814" w:rsidRDefault="006453D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6"/>
  </w:num>
  <w:num w:numId="4">
    <w:abstractNumId w:val="13"/>
  </w:num>
  <w:num w:numId="5">
    <w:abstractNumId w:val="1"/>
  </w:num>
  <w:num w:numId="6">
    <w:abstractNumId w:val="0"/>
  </w:num>
  <w:num w:numId="7">
    <w:abstractNumId w:val="14"/>
  </w:num>
  <w:num w:numId="8">
    <w:abstractNumId w:val="7"/>
  </w:num>
  <w:num w:numId="9">
    <w:abstractNumId w:val="15"/>
  </w:num>
  <w:num w:numId="10">
    <w:abstractNumId w:val="8"/>
  </w:num>
  <w:num w:numId="11">
    <w:abstractNumId w:val="9"/>
  </w:num>
  <w:num w:numId="12">
    <w:abstractNumId w:val="11"/>
  </w:num>
  <w:num w:numId="13">
    <w:abstractNumId w:val="4"/>
  </w:num>
  <w:num w:numId="14">
    <w:abstractNumId w:val="3"/>
  </w:num>
  <w:num w:numId="15">
    <w:abstractNumId w:val="1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D3745"/>
    <w:rsid w:val="002F69D2"/>
    <w:rsid w:val="002F7F31"/>
    <w:rsid w:val="003005F4"/>
    <w:rsid w:val="003173D8"/>
    <w:rsid w:val="00321735"/>
    <w:rsid w:val="00343AB4"/>
    <w:rsid w:val="003440C3"/>
    <w:rsid w:val="00354536"/>
    <w:rsid w:val="00357EA4"/>
    <w:rsid w:val="0036154E"/>
    <w:rsid w:val="00365A06"/>
    <w:rsid w:val="00366BD7"/>
    <w:rsid w:val="00387657"/>
    <w:rsid w:val="003A414E"/>
    <w:rsid w:val="003B4B87"/>
    <w:rsid w:val="003E7B9B"/>
    <w:rsid w:val="004310EF"/>
    <w:rsid w:val="00440942"/>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B4A8D"/>
    <w:rsid w:val="00724AD5"/>
    <w:rsid w:val="00734922"/>
    <w:rsid w:val="00734F6D"/>
    <w:rsid w:val="00752606"/>
    <w:rsid w:val="007540C8"/>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4F56"/>
    <w:rsid w:val="00962AEF"/>
    <w:rsid w:val="00970098"/>
    <w:rsid w:val="009B0B10"/>
    <w:rsid w:val="00A0171B"/>
    <w:rsid w:val="00A20225"/>
    <w:rsid w:val="00A22731"/>
    <w:rsid w:val="00A75C6B"/>
    <w:rsid w:val="00A96E29"/>
    <w:rsid w:val="00AA1625"/>
    <w:rsid w:val="00AC0AC4"/>
    <w:rsid w:val="00AE5233"/>
    <w:rsid w:val="00B0274A"/>
    <w:rsid w:val="00B24F06"/>
    <w:rsid w:val="00B25EC7"/>
    <w:rsid w:val="00B548B3"/>
    <w:rsid w:val="00B75B0E"/>
    <w:rsid w:val="00B85C8F"/>
    <w:rsid w:val="00B95299"/>
    <w:rsid w:val="00BC3BA7"/>
    <w:rsid w:val="00BF24A5"/>
    <w:rsid w:val="00C136C3"/>
    <w:rsid w:val="00C17A01"/>
    <w:rsid w:val="00C21466"/>
    <w:rsid w:val="00C23ED6"/>
    <w:rsid w:val="00C57445"/>
    <w:rsid w:val="00C63BBA"/>
    <w:rsid w:val="00C66C0E"/>
    <w:rsid w:val="00C71201"/>
    <w:rsid w:val="00CF5069"/>
    <w:rsid w:val="00D07F2F"/>
    <w:rsid w:val="00D56FCD"/>
    <w:rsid w:val="00D71FDA"/>
    <w:rsid w:val="00D76012"/>
    <w:rsid w:val="00D92E89"/>
    <w:rsid w:val="00DC4E3F"/>
    <w:rsid w:val="00DD6882"/>
    <w:rsid w:val="00DF3166"/>
    <w:rsid w:val="00DF69A6"/>
    <w:rsid w:val="00E06621"/>
    <w:rsid w:val="00E32BA5"/>
    <w:rsid w:val="00E4397A"/>
    <w:rsid w:val="00E50410"/>
    <w:rsid w:val="00E5253F"/>
    <w:rsid w:val="00E743CA"/>
    <w:rsid w:val="00EB1A90"/>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37</Pages>
  <Words>3909</Words>
  <Characters>22284</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FRANCO CIRILLO</cp:lastModifiedBy>
  <cp:revision>40</cp:revision>
  <dcterms:created xsi:type="dcterms:W3CDTF">2015-10-30T11:24:00Z</dcterms:created>
  <dcterms:modified xsi:type="dcterms:W3CDTF">2020-11-26T15:14:00Z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